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53894" w14:textId="77777777" w:rsidR="00D943A4" w:rsidRDefault="00D943A4" w:rsidP="008D0C40">
      <w:pPr>
        <w:pStyle w:val="ImagePlaceholder"/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0290" behindDoc="1" locked="1" layoutInCell="1" allowOverlap="1" wp14:anchorId="4A9D0399" wp14:editId="049FD4D6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468880" cy="10058400"/>
                <wp:effectExtent l="0" t="0" r="7620" b="0"/>
                <wp:wrapNone/>
                <wp:docPr id="1731557180" name="Rectangle 173155718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71D785" id="Rectangle 1731557180" o:spid="_x0000_s1026" alt="&quot;&quot;" style="position:absolute;margin-left:0;margin-top:-36pt;width:194.4pt;height:11in;z-index:-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" fillcolor="#d3eae4 [662]" stroked="f" strokeweight="1pt">
                <v:fill opacity="32896f"/>
                <w10:wrap anchorx="page"/>
                <w10:anchorlock/>
              </v:rect>
            </w:pict>
          </mc:Fallback>
        </mc:AlternateContent>
      </w: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3150"/>
        <w:gridCol w:w="360"/>
        <w:gridCol w:w="1980"/>
        <w:gridCol w:w="180"/>
        <w:gridCol w:w="630"/>
        <w:gridCol w:w="4480"/>
        <w:gridCol w:w="20"/>
      </w:tblGrid>
      <w:tr w:rsidR="00D943A4" w:rsidRPr="0085363C" w14:paraId="2E8511A0" w14:textId="77777777" w:rsidTr="00D943A4">
        <w:trPr>
          <w:trHeight w:val="1872"/>
        </w:trPr>
        <w:tc>
          <w:tcPr>
            <w:tcW w:w="10800" w:type="dxa"/>
            <w:gridSpan w:val="7"/>
          </w:tcPr>
          <w:p w14:paraId="574C1814" w14:textId="77777777" w:rsidR="00BE4F25" w:rsidRDefault="00BE4F25" w:rsidP="00BE4F25">
            <w:pPr>
              <w:pStyle w:val="Title"/>
              <w:rPr>
                <w:sz w:val="96"/>
                <w:szCs w:val="48"/>
              </w:rPr>
            </w:pPr>
            <w:r w:rsidRPr="00BE4F25">
              <w:rPr>
                <w:sz w:val="96"/>
                <w:szCs w:val="48"/>
              </w:rPr>
              <w:t>{{</w:t>
            </w:r>
            <w:proofErr w:type="spellStart"/>
            <w:r w:rsidRPr="00BE4F25">
              <w:rPr>
                <w:sz w:val="96"/>
                <w:szCs w:val="48"/>
              </w:rPr>
              <w:t>first_name</w:t>
            </w:r>
            <w:proofErr w:type="spellEnd"/>
            <w:r w:rsidRPr="00BE4F25">
              <w:rPr>
                <w:sz w:val="96"/>
                <w:szCs w:val="48"/>
              </w:rPr>
              <w:t>}}</w:t>
            </w:r>
          </w:p>
          <w:p w14:paraId="3378709D" w14:textId="227756DD" w:rsidR="00BE4F25" w:rsidRPr="00BE4F25" w:rsidRDefault="00BE4F25" w:rsidP="00BE4F25">
            <w:pPr>
              <w:pStyle w:val="Title"/>
            </w:pPr>
            <w:r w:rsidRPr="00BE4F25">
              <w:rPr>
                <w:sz w:val="96"/>
                <w:szCs w:val="48"/>
              </w:rPr>
              <w:t>{{</w:t>
            </w:r>
            <w:proofErr w:type="spellStart"/>
            <w:r w:rsidRPr="00BE4F25">
              <w:rPr>
                <w:sz w:val="96"/>
                <w:szCs w:val="48"/>
              </w:rPr>
              <w:t>last_name</w:t>
            </w:r>
            <w:proofErr w:type="spellEnd"/>
            <w:r w:rsidRPr="00BE4F25">
              <w:rPr>
                <w:sz w:val="96"/>
                <w:szCs w:val="48"/>
              </w:rPr>
              <w:t>}}</w:t>
            </w:r>
          </w:p>
        </w:tc>
      </w:tr>
      <w:tr w:rsidR="00D943A4" w:rsidRPr="0085363C" w14:paraId="5FA44FA7" w14:textId="77777777" w:rsidTr="00461D4A">
        <w:trPr>
          <w:trHeight w:val="288"/>
        </w:trPr>
        <w:tc>
          <w:tcPr>
            <w:tcW w:w="10800" w:type="dxa"/>
            <w:gridSpan w:val="7"/>
          </w:tcPr>
          <w:p w14:paraId="4201F1C1" w14:textId="77777777" w:rsidR="00D943A4" w:rsidRPr="0085363C" w:rsidRDefault="00D943A4" w:rsidP="00461D4A"/>
        </w:tc>
      </w:tr>
      <w:tr w:rsidR="00D943A4" w:rsidRPr="00F079F2" w14:paraId="7D06FA14" w14:textId="77777777" w:rsidTr="008D0C40">
        <w:trPr>
          <w:gridAfter w:val="1"/>
          <w:wAfter w:w="20" w:type="dxa"/>
          <w:trHeight w:val="144"/>
        </w:trPr>
        <w:tc>
          <w:tcPr>
            <w:tcW w:w="3150" w:type="dxa"/>
            <w:vMerge w:val="restart"/>
          </w:tcPr>
          <w:p w14:paraId="73099F43" w14:textId="23C01041" w:rsidR="00D943A4" w:rsidRPr="00BE4F25" w:rsidRDefault="00BE4F25" w:rsidP="00BE4F25">
            <w:pPr>
              <w:rPr>
                <w:rFonts w:ascii="Abadi" w:hAnsi="Abadi"/>
                <w:b/>
                <w:sz w:val="28"/>
                <w:lang w:val="en-IN"/>
              </w:rPr>
            </w:pPr>
            <w:r w:rsidRPr="00BE4F25">
              <w:rPr>
                <w:rFonts w:ascii="Abadi" w:hAnsi="Abadi"/>
                <w:b/>
                <w:bCs/>
                <w:sz w:val="28"/>
                <w:lang w:val="en-IN"/>
              </w:rPr>
              <w:t>{{</w:t>
            </w:r>
            <w:proofErr w:type="spellStart"/>
            <w:r w:rsidRPr="00BE4F25">
              <w:rPr>
                <w:rFonts w:ascii="Abadi" w:hAnsi="Abadi"/>
                <w:b/>
                <w:bCs/>
                <w:sz w:val="28"/>
                <w:lang w:val="en-IN"/>
              </w:rPr>
              <w:t>aspiring_role</w:t>
            </w:r>
            <w:proofErr w:type="spellEnd"/>
            <w:r w:rsidRPr="00BE4F25">
              <w:rPr>
                <w:rFonts w:ascii="Abadi" w:hAnsi="Abadi"/>
                <w:b/>
                <w:bCs/>
                <w:sz w:val="28"/>
                <w:lang w:val="en-IN"/>
              </w:rPr>
              <w:t>}}’s Resume</w:t>
            </w:r>
          </w:p>
          <w:p w14:paraId="532FB171" w14:textId="77777777" w:rsidR="00D943A4" w:rsidRDefault="00D943A4" w:rsidP="00D943A4"/>
          <w:p w14:paraId="67785B47" w14:textId="77777777" w:rsidR="00D943A4" w:rsidRDefault="00D943A4" w:rsidP="00D943A4"/>
          <w:p w14:paraId="6C9F81C4" w14:textId="77777777" w:rsidR="005F7CD0" w:rsidRDefault="005F7CD0" w:rsidP="00D943A4"/>
          <w:p w14:paraId="0B905080" w14:textId="77777777" w:rsidR="005F7CD0" w:rsidRPr="00D943A4" w:rsidRDefault="005F7CD0" w:rsidP="00D943A4"/>
          <w:p w14:paraId="0F528EE2" w14:textId="77777777" w:rsidR="00461D4A" w:rsidRPr="00F079F2" w:rsidRDefault="00B57C6A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14886566"/>
                <w:placeholder>
                  <w:docPart w:val="F4B48CAA18124FAE9F5F1E8DBDAF6576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D943A4">
                  <w:t>ADDRESS</w:t>
                </w:r>
              </w:sdtContent>
            </w:sdt>
            <w:r w:rsidR="00461D4A" w:rsidRPr="00F079F2">
              <w:t xml:space="preserve"> </w:t>
            </w:r>
          </w:p>
          <w:p w14:paraId="6D4030A4" w14:textId="16BA2DE9" w:rsidR="00D943A4" w:rsidRPr="00E011EF" w:rsidRDefault="005F7CD0" w:rsidP="00DF0AC1">
            <w:r>
              <w:t>{{city}} – {{country}}</w:t>
            </w:r>
          </w:p>
          <w:p w14:paraId="5296FACA" w14:textId="77777777" w:rsidR="00461D4A" w:rsidRPr="00F079F2" w:rsidRDefault="00B57C6A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898619211"/>
                <w:placeholder>
                  <w:docPart w:val="9EA563E5CE6B478BAF93BF33D67D9482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D943A4">
                  <w:t>PHONE</w:t>
                </w:r>
              </w:sdtContent>
            </w:sdt>
            <w:r w:rsidR="00461D4A" w:rsidRPr="00F079F2">
              <w:t xml:space="preserve"> </w:t>
            </w:r>
          </w:p>
          <w:p w14:paraId="051FF0ED" w14:textId="3A084789" w:rsidR="00D943A4" w:rsidRPr="00E011EF" w:rsidRDefault="005F7CD0" w:rsidP="00DF0AC1">
            <w:pPr>
              <w:rPr>
                <w:sz w:val="14"/>
              </w:rPr>
            </w:pPr>
            <w:r>
              <w:t>+{{</w:t>
            </w:r>
            <w:proofErr w:type="spellStart"/>
            <w:r>
              <w:t>mob_prefix</w:t>
            </w:r>
            <w:proofErr w:type="spellEnd"/>
            <w:r>
              <w:t>}} {{mobile}}</w:t>
            </w:r>
          </w:p>
          <w:p w14:paraId="356A69E6" w14:textId="77777777" w:rsidR="00461D4A" w:rsidRPr="00F079F2" w:rsidRDefault="00B57C6A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979506562"/>
                <w:placeholder>
                  <w:docPart w:val="5F5684A97095477A949AEFBBAE559ED3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264AF7">
                  <w:t>EMAIL</w:t>
                </w:r>
              </w:sdtContent>
            </w:sdt>
            <w:r w:rsidR="00461D4A" w:rsidRPr="00F079F2">
              <w:t xml:space="preserve"> </w:t>
            </w:r>
          </w:p>
          <w:p w14:paraId="4E6D6011" w14:textId="42FB6576" w:rsidR="00D943A4" w:rsidRDefault="005F7CD0" w:rsidP="00DF0AC1">
            <w:r>
              <w:t>{{email}}</w:t>
            </w:r>
          </w:p>
          <w:p w14:paraId="550B38E7" w14:textId="0A69E060" w:rsidR="00461D4A" w:rsidRPr="00F079F2" w:rsidRDefault="005F7CD0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r>
              <w:t>LInkedin</w:t>
            </w:r>
            <w:r w:rsidR="00461D4A" w:rsidRPr="00F079F2">
              <w:t xml:space="preserve"> </w:t>
            </w:r>
          </w:p>
          <w:p w14:paraId="3E212AD1" w14:textId="6A838A69" w:rsidR="00D943A4" w:rsidRDefault="00BE4F25" w:rsidP="00DF0AC1">
            <w:hyperlink r:id="rId11" w:history="1">
              <w:r w:rsidR="005F7CD0">
                <w:rPr>
                  <w:rStyle w:val="Hyperlink"/>
                </w:rPr>
                <w:t>{{</w:t>
              </w:r>
              <w:proofErr w:type="spellStart"/>
              <w:r w:rsidR="005F7CD0">
                <w:rPr>
                  <w:rStyle w:val="Hyperlink"/>
                </w:rPr>
                <w:t>linkedin</w:t>
              </w:r>
              <w:proofErr w:type="spellEnd"/>
              <w:r w:rsidR="005F7CD0">
                <w:rPr>
                  <w:rStyle w:val="Hyperlink"/>
                </w:rPr>
                <w:t>}}</w:t>
              </w:r>
            </w:hyperlink>
          </w:p>
          <w:p w14:paraId="64157095" w14:textId="77777777" w:rsidR="00BE4F25" w:rsidRDefault="00BE4F25" w:rsidP="00DF0AC1"/>
          <w:p w14:paraId="2D81A756" w14:textId="77777777" w:rsidR="00BE4F25" w:rsidRDefault="00BE4F25" w:rsidP="00DF0AC1"/>
          <w:p w14:paraId="0067E2C4" w14:textId="77777777" w:rsidR="00BE4F25" w:rsidRPr="00BE4F25" w:rsidRDefault="00BE4F25" w:rsidP="00E14D67">
            <w:pPr>
              <w:rPr>
                <w:b/>
                <w:bCs/>
              </w:rPr>
            </w:pPr>
            <w:r w:rsidRPr="00BE4F25">
              <w:rPr>
                <w:b/>
                <w:bCs/>
              </w:rPr>
              <w:t>REFERENCES</w:t>
            </w:r>
          </w:p>
          <w:p w14:paraId="380C5298" w14:textId="77777777" w:rsidR="00BE4F25" w:rsidRPr="00F11E02" w:rsidRDefault="00BE4F25" w:rsidP="00BE4F25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>{{lang_1}}</w:t>
            </w:r>
          </w:p>
          <w:p w14:paraId="4BC95AA6" w14:textId="77777777" w:rsidR="00BE4F25" w:rsidRPr="00251124" w:rsidRDefault="00BE4F25" w:rsidP="00BE4F25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="Century Gothic" w:hAnsi="Century Gothic"/>
                <w:sz w:val="22"/>
              </w:rPr>
            </w:pPr>
            <w:r w:rsidRPr="00251124">
              <w:rPr>
                <w:rFonts w:ascii="Century Gothic" w:hAnsi="Century Gothic"/>
                <w:sz w:val="22"/>
              </w:rPr>
              <w:t>{{lang_</w:t>
            </w:r>
            <w:r>
              <w:rPr>
                <w:rFonts w:ascii="Century Gothic" w:hAnsi="Century Gothic"/>
                <w:sz w:val="22"/>
              </w:rPr>
              <w:t>2}}</w:t>
            </w:r>
          </w:p>
          <w:p w14:paraId="06A76C72" w14:textId="77777777" w:rsidR="00BE4F25" w:rsidRPr="00251124" w:rsidRDefault="00BE4F25" w:rsidP="00BE4F25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="Century Gothic" w:hAnsi="Century Gothic"/>
                <w:sz w:val="22"/>
              </w:rPr>
            </w:pPr>
            <w:r>
              <w:rPr>
                <w:rFonts w:ascii="Century Gothic" w:hAnsi="Century Gothic"/>
                <w:sz w:val="22"/>
              </w:rPr>
              <w:t>{{lang_3}}</w:t>
            </w:r>
          </w:p>
          <w:p w14:paraId="2A92CFC2" w14:textId="797B545B" w:rsidR="00BE4F25" w:rsidRPr="00E00971" w:rsidRDefault="00BE4F25" w:rsidP="00DF0AC1"/>
        </w:tc>
        <w:tc>
          <w:tcPr>
            <w:tcW w:w="360" w:type="dxa"/>
            <w:vMerge w:val="restart"/>
          </w:tcPr>
          <w:p w14:paraId="5D391726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7239E631" w14:textId="77777777" w:rsidR="00D943A4" w:rsidRPr="00F079F2" w:rsidRDefault="00B57C6A" w:rsidP="00461D4A">
            <w:pPr>
              <w:pStyle w:val="Heading1"/>
            </w:pPr>
            <w:sdt>
              <w:sdtPr>
                <w:id w:val="66382285"/>
                <w:placeholder>
                  <w:docPart w:val="0550B0E22FFD4046A64C9E3C1B98787A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F079F2">
                  <w:t>EXPERIENCE</w:t>
                </w:r>
              </w:sdtContent>
            </w:sdt>
          </w:p>
        </w:tc>
        <w:tc>
          <w:tcPr>
            <w:tcW w:w="5110" w:type="dxa"/>
            <w:gridSpan w:val="2"/>
            <w:tcBorders>
              <w:bottom w:val="single" w:sz="12" w:space="0" w:color="2D5F53" w:themeColor="accent3" w:themeShade="BF"/>
            </w:tcBorders>
          </w:tcPr>
          <w:p w14:paraId="3240DA64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1A9796CF" w14:textId="77777777" w:rsidTr="00461D4A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sz="12" w:space="0" w:color="2D5F53" w:themeColor="accent3" w:themeShade="BF"/>
            </w:tcBorders>
          </w:tcPr>
          <w:p w14:paraId="0FB4C39C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2D5F53" w:themeColor="accent3" w:themeShade="BF"/>
            </w:tcBorders>
          </w:tcPr>
          <w:p w14:paraId="24C0F25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  <w:tcBorders>
              <w:top w:val="single" w:sz="12" w:space="0" w:color="2D5F53" w:themeColor="accent3" w:themeShade="BF"/>
            </w:tcBorders>
          </w:tcPr>
          <w:p w14:paraId="191DD610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2D5F53" w:themeColor="accent3" w:themeShade="BF"/>
            </w:tcBorders>
          </w:tcPr>
          <w:p w14:paraId="28A9F137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0E7736D3" w14:textId="77777777" w:rsidTr="00D943A4">
        <w:trPr>
          <w:gridAfter w:val="1"/>
          <w:wAfter w:w="20" w:type="dxa"/>
          <w:trHeight w:val="2709"/>
        </w:trPr>
        <w:tc>
          <w:tcPr>
            <w:tcW w:w="3150" w:type="dxa"/>
            <w:vMerge/>
          </w:tcPr>
          <w:p w14:paraId="44815625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30D2A634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1C3EEDC9" w14:textId="35665F2E" w:rsidR="00D943A4" w:rsidRPr="00F079F2" w:rsidRDefault="00B57C6A" w:rsidP="00461D4A">
            <w:pPr>
              <w:pStyle w:val="Heading2"/>
              <w:rPr>
                <w:rFonts w:eastAsia="MS Mincho"/>
              </w:rPr>
            </w:pPr>
            <w:sdt>
              <w:sdtPr>
                <w:id w:val="652037311"/>
                <w:placeholder>
                  <w:docPart w:val="EFA0683C845046BE957196CB3CC12C53"/>
                </w:placeholder>
                <w15:appearance w15:val="hidden"/>
              </w:sdtPr>
              <w:sdtEndPr/>
              <w:sdtContent>
                <w:r w:rsidR="00BE4F25">
                  <w:t>{{company_name}}</w:t>
                </w:r>
              </w:sdtContent>
            </w:sdt>
          </w:p>
          <w:p w14:paraId="35350A24" w14:textId="5A7A4754" w:rsidR="00D943A4" w:rsidRPr="009C5E11" w:rsidRDefault="00BE4F25" w:rsidP="00461D4A">
            <w:pPr>
              <w:pStyle w:val="Heading3"/>
            </w:pPr>
            <w:r>
              <w:t>{{</w:t>
            </w:r>
            <w:proofErr w:type="spellStart"/>
            <w:r>
              <w:t>job_role</w:t>
            </w:r>
            <w:proofErr w:type="spellEnd"/>
            <w:r>
              <w:t>}}</w:t>
            </w:r>
          </w:p>
          <w:p w14:paraId="76FE224F" w14:textId="5CAF1FF9" w:rsidR="00D943A4" w:rsidRPr="00046661" w:rsidRDefault="00BE4F25" w:rsidP="00DF0AC1">
            <w:r>
              <w:t>{{</w:t>
            </w:r>
            <w:proofErr w:type="spellStart"/>
            <w:r>
              <w:t>job_details</w:t>
            </w:r>
            <w:proofErr w:type="spellEnd"/>
            <w:r>
              <w:t>}}</w:t>
            </w:r>
          </w:p>
        </w:tc>
      </w:tr>
      <w:tr w:rsidR="00D943A4" w:rsidRPr="00F079F2" w14:paraId="12703336" w14:textId="77777777" w:rsidTr="008D0C40">
        <w:trPr>
          <w:gridAfter w:val="1"/>
          <w:wAfter w:w="20" w:type="dxa"/>
          <w:trHeight w:val="198"/>
        </w:trPr>
        <w:tc>
          <w:tcPr>
            <w:tcW w:w="3150" w:type="dxa"/>
            <w:vMerge/>
          </w:tcPr>
          <w:p w14:paraId="0E7EF587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</w:tcPr>
          <w:p w14:paraId="379DEA59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 w:val="restart"/>
            <w:vAlign w:val="center"/>
          </w:tcPr>
          <w:p w14:paraId="40343BE9" w14:textId="77777777" w:rsidR="00D943A4" w:rsidRPr="00F079F2" w:rsidRDefault="00B57C6A" w:rsidP="00461D4A">
            <w:pPr>
              <w:pStyle w:val="Heading1"/>
            </w:pPr>
            <w:sdt>
              <w:sdtPr>
                <w:id w:val="-2000718123"/>
                <w:placeholder>
                  <w:docPart w:val="9A8E23C9A1A34E319EE32DC996642E83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F079F2">
                  <w:t>EDUCATION</w:t>
                </w:r>
              </w:sdtContent>
            </w:sdt>
          </w:p>
        </w:tc>
        <w:tc>
          <w:tcPr>
            <w:tcW w:w="5290" w:type="dxa"/>
            <w:gridSpan w:val="3"/>
            <w:tcBorders>
              <w:bottom w:val="single" w:sz="12" w:space="0" w:color="2D5F53" w:themeColor="accent3" w:themeShade="BF"/>
            </w:tcBorders>
          </w:tcPr>
          <w:p w14:paraId="2EEB42D8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67F018E8" w14:textId="77777777" w:rsidTr="008D0C40">
        <w:trPr>
          <w:gridAfter w:val="1"/>
          <w:wAfter w:w="20" w:type="dxa"/>
          <w:trHeight w:val="216"/>
        </w:trPr>
        <w:tc>
          <w:tcPr>
            <w:tcW w:w="3150" w:type="dxa"/>
            <w:vMerge/>
            <w:tcBorders>
              <w:top w:val="single" w:sz="12" w:space="0" w:color="2D5F53" w:themeColor="accent3" w:themeShade="BF"/>
            </w:tcBorders>
          </w:tcPr>
          <w:p w14:paraId="756950D1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0" w:type="dxa"/>
            <w:vMerge/>
            <w:tcBorders>
              <w:top w:val="single" w:sz="12" w:space="0" w:color="2D5F53" w:themeColor="accent3" w:themeShade="BF"/>
            </w:tcBorders>
          </w:tcPr>
          <w:p w14:paraId="644E5696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  <w:tcBorders>
              <w:top w:val="single" w:sz="12" w:space="0" w:color="2D5F53" w:themeColor="accent3" w:themeShade="BF"/>
            </w:tcBorders>
          </w:tcPr>
          <w:p w14:paraId="2C5CB1A7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0" w:type="dxa"/>
            <w:gridSpan w:val="3"/>
            <w:tcBorders>
              <w:top w:val="single" w:sz="12" w:space="0" w:color="2D5F53" w:themeColor="accent3" w:themeShade="BF"/>
            </w:tcBorders>
          </w:tcPr>
          <w:p w14:paraId="7B18227D" w14:textId="77777777" w:rsidR="00D943A4" w:rsidRPr="00E011EF" w:rsidRDefault="00D943A4" w:rsidP="00461D4A">
            <w:pPr>
              <w:pStyle w:val="TableSpace"/>
            </w:pPr>
          </w:p>
        </w:tc>
      </w:tr>
      <w:tr w:rsidR="00BE4F25" w:rsidRPr="00F079F2" w14:paraId="6E2166D1" w14:textId="77777777" w:rsidTr="00461D4A">
        <w:trPr>
          <w:gridAfter w:val="1"/>
          <w:wAfter w:w="20" w:type="dxa"/>
          <w:trHeight w:val="675"/>
        </w:trPr>
        <w:tc>
          <w:tcPr>
            <w:tcW w:w="3150" w:type="dxa"/>
            <w:vMerge/>
          </w:tcPr>
          <w:p w14:paraId="00F87419" w14:textId="77777777" w:rsidR="00BE4F25" w:rsidRPr="00F079F2" w:rsidRDefault="00BE4F25" w:rsidP="00BE4F25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0" w:type="dxa"/>
            <w:vMerge/>
          </w:tcPr>
          <w:p w14:paraId="568A8134" w14:textId="77777777" w:rsidR="00BE4F25" w:rsidRPr="00F079F2" w:rsidRDefault="00BE4F25" w:rsidP="00BE4F25"/>
        </w:tc>
        <w:tc>
          <w:tcPr>
            <w:tcW w:w="7270" w:type="dxa"/>
            <w:gridSpan w:val="4"/>
          </w:tcPr>
          <w:p w14:paraId="5983B531" w14:textId="77777777" w:rsidR="00BE4F25" w:rsidRPr="00BE4F25" w:rsidRDefault="00BE4F25" w:rsidP="00BE4F25">
            <w:pPr>
              <w:rPr>
                <w:b/>
                <w:bCs/>
              </w:rPr>
            </w:pPr>
            <w:r>
              <w:t xml:space="preserve">12            </w:t>
            </w:r>
            <w:proofErr w:type="gramStart"/>
            <w:r>
              <w:t xml:space="preserve">   </w:t>
            </w:r>
            <w:r w:rsidRPr="00BE4F25">
              <w:rPr>
                <w:b/>
                <w:bCs/>
              </w:rPr>
              <w:t>{</w:t>
            </w:r>
            <w:proofErr w:type="gramEnd"/>
            <w:r w:rsidRPr="00BE4F25">
              <w:rPr>
                <w:b/>
                <w:bCs/>
              </w:rPr>
              <w:t>{ed_12_perc}}</w:t>
            </w:r>
          </w:p>
          <w:p w14:paraId="2CCB09B8" w14:textId="77777777" w:rsidR="00BE4F25" w:rsidRDefault="00BE4F25" w:rsidP="00BE4F25">
            <w:pPr>
              <w:rPr>
                <w:sz w:val="32"/>
                <w:szCs w:val="44"/>
                <w:vertAlign w:val="superscript"/>
              </w:rPr>
            </w:pPr>
            <w:r>
              <w:rPr>
                <w:vertAlign w:val="superscript"/>
              </w:rPr>
              <w:t xml:space="preserve">                                </w:t>
            </w:r>
            <w:r w:rsidRPr="00BE4F25">
              <w:rPr>
                <w:sz w:val="32"/>
                <w:szCs w:val="44"/>
                <w:vertAlign w:val="superscript"/>
              </w:rPr>
              <w:t>{{ed_12_school}}</w:t>
            </w:r>
          </w:p>
          <w:p w14:paraId="0F296F5E" w14:textId="7EABB210" w:rsidR="00BE4F25" w:rsidRPr="00BE4F25" w:rsidRDefault="00BE4F25" w:rsidP="00BE4F25">
            <w:pPr>
              <w:rPr>
                <w:b/>
                <w:bCs/>
              </w:rPr>
            </w:pPr>
            <w:r>
              <w:t>{{</w:t>
            </w:r>
            <w:proofErr w:type="spellStart"/>
            <w:r>
              <w:t>pre_degree</w:t>
            </w:r>
            <w:proofErr w:type="spellEnd"/>
            <w:proofErr w:type="gramStart"/>
            <w:r>
              <w:t>}}</w:t>
            </w:r>
            <w:r>
              <w:t xml:space="preserve">   </w:t>
            </w:r>
            <w:proofErr w:type="gramEnd"/>
            <w:r>
              <w:t xml:space="preserve">            </w:t>
            </w:r>
            <w:r w:rsidRPr="00BE4F25">
              <w:rPr>
                <w:b/>
                <w:bCs/>
              </w:rPr>
              <w:t>{{ed_12_perc}}</w:t>
            </w:r>
          </w:p>
          <w:p w14:paraId="43A21A27" w14:textId="30A77AE9" w:rsidR="00BE4F25" w:rsidRDefault="00BE4F25" w:rsidP="00BE4F25">
            <w:pPr>
              <w:rPr>
                <w:sz w:val="32"/>
                <w:szCs w:val="44"/>
                <w:vertAlign w:val="superscript"/>
              </w:rPr>
            </w:pPr>
            <w:r>
              <w:rPr>
                <w:vertAlign w:val="superscript"/>
              </w:rPr>
              <w:t xml:space="preserve">                                </w:t>
            </w:r>
            <w:r>
              <w:rPr>
                <w:vertAlign w:val="superscript"/>
              </w:rPr>
              <w:t xml:space="preserve">                                   </w:t>
            </w:r>
            <w:r w:rsidRPr="00BE4F25">
              <w:rPr>
                <w:sz w:val="32"/>
                <w:szCs w:val="44"/>
                <w:vertAlign w:val="superscript"/>
              </w:rPr>
              <w:t>{{ed_12_school}}</w:t>
            </w:r>
          </w:p>
          <w:p w14:paraId="3CD21C11" w14:textId="00B30A43" w:rsidR="00BE4F25" w:rsidRPr="00BE4F25" w:rsidRDefault="00BE4F25" w:rsidP="00BE4F25">
            <w:pPr>
              <w:rPr>
                <w:b/>
                <w:bCs/>
              </w:rPr>
            </w:pPr>
            <w:r>
              <w:t>{{</w:t>
            </w:r>
            <w:proofErr w:type="spellStart"/>
            <w:r>
              <w:t>post_degree</w:t>
            </w:r>
            <w:proofErr w:type="spellEnd"/>
            <w:proofErr w:type="gramStart"/>
            <w:r>
              <w:t>}}</w:t>
            </w:r>
            <w:r>
              <w:t xml:space="preserve">   </w:t>
            </w:r>
            <w:proofErr w:type="gramEnd"/>
            <w:r>
              <w:t xml:space="preserve">            </w:t>
            </w:r>
            <w:r w:rsidRPr="00BE4F25">
              <w:rPr>
                <w:b/>
                <w:bCs/>
              </w:rPr>
              <w:t>{{ed_12_perc}}</w:t>
            </w:r>
          </w:p>
          <w:p w14:paraId="638B801B" w14:textId="5E56DCBD" w:rsidR="00BE4F25" w:rsidRDefault="00BE4F25" w:rsidP="00BE4F25">
            <w:pPr>
              <w:rPr>
                <w:sz w:val="32"/>
                <w:szCs w:val="44"/>
                <w:vertAlign w:val="superscript"/>
              </w:rPr>
            </w:pPr>
            <w:r>
              <w:rPr>
                <w:vertAlign w:val="superscript"/>
              </w:rPr>
              <w:t xml:space="preserve">                                </w:t>
            </w:r>
            <w:r>
              <w:rPr>
                <w:vertAlign w:val="superscript"/>
              </w:rPr>
              <w:t xml:space="preserve">                                       </w:t>
            </w:r>
            <w:r w:rsidRPr="00BE4F25">
              <w:rPr>
                <w:sz w:val="32"/>
                <w:szCs w:val="44"/>
                <w:vertAlign w:val="superscript"/>
              </w:rPr>
              <w:t>{{ed_12_school}}</w:t>
            </w:r>
          </w:p>
          <w:p w14:paraId="75197EC6" w14:textId="1E926DA6" w:rsidR="00BE4F25" w:rsidRPr="00BE4F25" w:rsidRDefault="00BE4F25" w:rsidP="00BE4F25">
            <w:pPr>
              <w:rPr>
                <w:vertAlign w:val="superscript"/>
              </w:rPr>
            </w:pPr>
          </w:p>
        </w:tc>
      </w:tr>
      <w:tr w:rsidR="00BE4F25" w:rsidRPr="00F079F2" w14:paraId="663A6FCF" w14:textId="77777777" w:rsidTr="00461D4A">
        <w:trPr>
          <w:gridAfter w:val="1"/>
          <w:wAfter w:w="20" w:type="dxa"/>
          <w:trHeight w:val="279"/>
        </w:trPr>
        <w:tc>
          <w:tcPr>
            <w:tcW w:w="3150" w:type="dxa"/>
            <w:vMerge/>
          </w:tcPr>
          <w:p w14:paraId="1272478E" w14:textId="77777777" w:rsidR="00BE4F25" w:rsidRPr="00F079F2" w:rsidRDefault="00BE4F25" w:rsidP="00BE4F25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</w:tcPr>
          <w:p w14:paraId="452FCE27" w14:textId="77777777" w:rsidR="00BE4F25" w:rsidRPr="00F079F2" w:rsidRDefault="00BE4F25" w:rsidP="00BE4F2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 w:val="restart"/>
            <w:vAlign w:val="center"/>
          </w:tcPr>
          <w:p w14:paraId="56049784" w14:textId="25402AC8" w:rsidR="00BE4F25" w:rsidRPr="00F079F2" w:rsidRDefault="00BE4F25" w:rsidP="00BE4F25">
            <w:pPr>
              <w:pStyle w:val="Heading1"/>
            </w:pPr>
            <w:r>
              <w:t>About me</w:t>
            </w:r>
            <w:r w:rsidRPr="00F079F2">
              <w:t xml:space="preserve"> </w:t>
            </w:r>
          </w:p>
        </w:tc>
        <w:tc>
          <w:tcPr>
            <w:tcW w:w="4480" w:type="dxa"/>
            <w:tcBorders>
              <w:bottom w:val="single" w:sz="12" w:space="0" w:color="2D5F53" w:themeColor="accent3" w:themeShade="BF"/>
            </w:tcBorders>
          </w:tcPr>
          <w:p w14:paraId="09358BA2" w14:textId="77777777" w:rsidR="00BE4F25" w:rsidRPr="00F079F2" w:rsidRDefault="00BE4F25" w:rsidP="00BE4F25">
            <w:pPr>
              <w:pStyle w:val="TableSpace"/>
            </w:pPr>
          </w:p>
        </w:tc>
      </w:tr>
      <w:tr w:rsidR="00BE4F25" w:rsidRPr="00F079F2" w14:paraId="2F819A6F" w14:textId="77777777" w:rsidTr="00461D4A">
        <w:trPr>
          <w:gridAfter w:val="1"/>
          <w:wAfter w:w="20" w:type="dxa"/>
          <w:trHeight w:val="150"/>
        </w:trPr>
        <w:tc>
          <w:tcPr>
            <w:tcW w:w="3150" w:type="dxa"/>
            <w:vMerge/>
            <w:tcBorders>
              <w:top w:val="single" w:sz="12" w:space="0" w:color="2D5F53" w:themeColor="accent3" w:themeShade="BF"/>
            </w:tcBorders>
          </w:tcPr>
          <w:p w14:paraId="6AE04D9C" w14:textId="77777777" w:rsidR="00BE4F25" w:rsidRPr="00F079F2" w:rsidRDefault="00BE4F25" w:rsidP="00BE4F25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0" w:type="dxa"/>
            <w:vMerge/>
            <w:tcBorders>
              <w:top w:val="single" w:sz="12" w:space="0" w:color="2D5F53" w:themeColor="accent3" w:themeShade="BF"/>
            </w:tcBorders>
          </w:tcPr>
          <w:p w14:paraId="3A0E4BB7" w14:textId="77777777" w:rsidR="00BE4F25" w:rsidRPr="00F079F2" w:rsidRDefault="00BE4F25" w:rsidP="00BE4F2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90" w:type="dxa"/>
            <w:gridSpan w:val="3"/>
            <w:vMerge/>
            <w:tcBorders>
              <w:top w:val="single" w:sz="12" w:space="0" w:color="2D5F53" w:themeColor="accent3" w:themeShade="BF"/>
            </w:tcBorders>
          </w:tcPr>
          <w:p w14:paraId="517B70A3" w14:textId="77777777" w:rsidR="00BE4F25" w:rsidRPr="00F079F2" w:rsidRDefault="00BE4F25" w:rsidP="00BE4F2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480" w:type="dxa"/>
            <w:tcBorders>
              <w:top w:val="single" w:sz="12" w:space="0" w:color="2D5F53" w:themeColor="accent3" w:themeShade="BF"/>
            </w:tcBorders>
          </w:tcPr>
          <w:p w14:paraId="079D1029" w14:textId="77777777" w:rsidR="00BE4F25" w:rsidRPr="00F079F2" w:rsidRDefault="00BE4F25" w:rsidP="00BE4F25">
            <w:pPr>
              <w:pStyle w:val="TableSpace"/>
            </w:pPr>
          </w:p>
        </w:tc>
      </w:tr>
      <w:tr w:rsidR="00BE4F25" w:rsidRPr="00F079F2" w14:paraId="6670829F" w14:textId="77777777" w:rsidTr="00461D4A">
        <w:trPr>
          <w:gridAfter w:val="1"/>
          <w:wAfter w:w="20" w:type="dxa"/>
          <w:trHeight w:val="720"/>
        </w:trPr>
        <w:tc>
          <w:tcPr>
            <w:tcW w:w="3150" w:type="dxa"/>
            <w:vMerge/>
          </w:tcPr>
          <w:p w14:paraId="1A0E6E3E" w14:textId="77777777" w:rsidR="00BE4F25" w:rsidRPr="00252342" w:rsidRDefault="00BE4F25" w:rsidP="00BE4F25">
            <w:pPr>
              <w:pStyle w:val="Heading1Alt"/>
              <w:rPr>
                <w:color w:val="FFFFFF" w:themeColor="background1"/>
                <w:sz w:val="14"/>
              </w:rPr>
            </w:pPr>
          </w:p>
        </w:tc>
        <w:tc>
          <w:tcPr>
            <w:tcW w:w="360" w:type="dxa"/>
            <w:vMerge/>
          </w:tcPr>
          <w:p w14:paraId="36A7F2CD" w14:textId="77777777" w:rsidR="00BE4F25" w:rsidRPr="00F079F2" w:rsidRDefault="00BE4F25" w:rsidP="00BE4F2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641A77BD" w14:textId="6A1B80BD" w:rsidR="00BE4F25" w:rsidRPr="000573A9" w:rsidRDefault="00BE4F25" w:rsidP="00BE4F25">
            <w:r>
              <w:t>{{</w:t>
            </w:r>
            <w:proofErr w:type="spellStart"/>
            <w:r>
              <w:t>about_me</w:t>
            </w:r>
            <w:proofErr w:type="spellEnd"/>
            <w:r>
              <w:t>}}</w:t>
            </w:r>
          </w:p>
        </w:tc>
      </w:tr>
      <w:tr w:rsidR="00BE4F25" w:rsidRPr="00F079F2" w14:paraId="790862A2" w14:textId="77777777" w:rsidTr="00461D4A">
        <w:trPr>
          <w:gridAfter w:val="1"/>
          <w:wAfter w:w="20" w:type="dxa"/>
          <w:trHeight w:val="279"/>
        </w:trPr>
        <w:tc>
          <w:tcPr>
            <w:tcW w:w="3150" w:type="dxa"/>
            <w:vMerge/>
          </w:tcPr>
          <w:p w14:paraId="054FFC5C" w14:textId="77777777" w:rsidR="00BE4F25" w:rsidRPr="00F079F2" w:rsidRDefault="00BE4F25" w:rsidP="00BE4F25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68910CCB" w14:textId="77777777" w:rsidR="00BE4F25" w:rsidRPr="00F079F2" w:rsidRDefault="00BE4F25" w:rsidP="00BE4F2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 w:val="restart"/>
            <w:vAlign w:val="center"/>
          </w:tcPr>
          <w:p w14:paraId="1FA4AA81" w14:textId="15E6E871" w:rsidR="00BE4F25" w:rsidRPr="00F079F2" w:rsidRDefault="00BE4F25" w:rsidP="00BE4F25">
            <w:pPr>
              <w:pStyle w:val="Heading1"/>
            </w:pPr>
            <w:r>
              <w:t>skills</w:t>
            </w:r>
            <w:r w:rsidRPr="00F079F2">
              <w:t xml:space="preserve"> </w:t>
            </w:r>
          </w:p>
        </w:tc>
        <w:tc>
          <w:tcPr>
            <w:tcW w:w="5110" w:type="dxa"/>
            <w:gridSpan w:val="2"/>
            <w:tcBorders>
              <w:bottom w:val="single" w:sz="12" w:space="0" w:color="2D5F53" w:themeColor="accent3" w:themeShade="BF"/>
            </w:tcBorders>
          </w:tcPr>
          <w:p w14:paraId="0B2DD9C7" w14:textId="77777777" w:rsidR="00BE4F25" w:rsidRPr="00F079F2" w:rsidRDefault="00BE4F25" w:rsidP="00BE4F25">
            <w:pPr>
              <w:pStyle w:val="TableSpace"/>
            </w:pPr>
          </w:p>
        </w:tc>
      </w:tr>
      <w:tr w:rsidR="00BE4F25" w:rsidRPr="00F079F2" w14:paraId="78E46AC2" w14:textId="77777777" w:rsidTr="008D0C40">
        <w:trPr>
          <w:gridAfter w:val="1"/>
          <w:wAfter w:w="20" w:type="dxa"/>
          <w:trHeight w:val="279"/>
        </w:trPr>
        <w:tc>
          <w:tcPr>
            <w:tcW w:w="3150" w:type="dxa"/>
            <w:vMerge/>
            <w:tcBorders>
              <w:top w:val="single" w:sz="12" w:space="0" w:color="2D5F53" w:themeColor="accent3" w:themeShade="BF"/>
            </w:tcBorders>
          </w:tcPr>
          <w:p w14:paraId="51BCDBA9" w14:textId="77777777" w:rsidR="00BE4F25" w:rsidRPr="00F079F2" w:rsidRDefault="00BE4F25" w:rsidP="00BE4F25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  <w:tcBorders>
              <w:top w:val="single" w:sz="12" w:space="0" w:color="2D5F53" w:themeColor="accent3" w:themeShade="BF"/>
            </w:tcBorders>
          </w:tcPr>
          <w:p w14:paraId="5543B125" w14:textId="77777777" w:rsidR="00BE4F25" w:rsidRPr="00F079F2" w:rsidRDefault="00BE4F25" w:rsidP="00BE4F2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2"/>
            <w:vMerge/>
            <w:tcBorders>
              <w:top w:val="single" w:sz="12" w:space="0" w:color="2D5F53" w:themeColor="accent3" w:themeShade="BF"/>
            </w:tcBorders>
          </w:tcPr>
          <w:p w14:paraId="20EFAE9C" w14:textId="77777777" w:rsidR="00BE4F25" w:rsidRPr="00F079F2" w:rsidRDefault="00BE4F25" w:rsidP="00BE4F2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gridSpan w:val="2"/>
            <w:tcBorders>
              <w:top w:val="single" w:sz="12" w:space="0" w:color="2D5F53" w:themeColor="accent3" w:themeShade="BF"/>
            </w:tcBorders>
          </w:tcPr>
          <w:p w14:paraId="260A6C2B" w14:textId="77777777" w:rsidR="00BE4F25" w:rsidRPr="00F079F2" w:rsidRDefault="00BE4F25" w:rsidP="00BE4F25">
            <w:pPr>
              <w:pStyle w:val="TableSpace"/>
            </w:pPr>
          </w:p>
        </w:tc>
      </w:tr>
      <w:tr w:rsidR="00BE4F25" w:rsidRPr="00F079F2" w14:paraId="02CE7379" w14:textId="77777777" w:rsidTr="00D943A4">
        <w:trPr>
          <w:gridAfter w:val="1"/>
          <w:wAfter w:w="20" w:type="dxa"/>
          <w:trHeight w:val="750"/>
        </w:trPr>
        <w:tc>
          <w:tcPr>
            <w:tcW w:w="3150" w:type="dxa"/>
            <w:vMerge/>
          </w:tcPr>
          <w:p w14:paraId="6DE09D12" w14:textId="77777777" w:rsidR="00BE4F25" w:rsidRPr="00F079F2" w:rsidRDefault="00BE4F25" w:rsidP="00BE4F25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  <w:vMerge/>
          </w:tcPr>
          <w:p w14:paraId="5CF69A79" w14:textId="77777777" w:rsidR="00BE4F25" w:rsidRPr="00F079F2" w:rsidRDefault="00BE4F25" w:rsidP="00BE4F25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732B77AD" w14:textId="4D6AB494" w:rsidR="00BE4F25" w:rsidRPr="00BE4F25" w:rsidRDefault="00BE4F25" w:rsidP="00BE4F25">
            <w:pPr>
              <w:spacing w:line="360" w:lineRule="auto"/>
              <w:ind w:right="-129"/>
              <w:rPr>
                <w:rFonts w:ascii="Century Gothic" w:hAnsi="Century Gothic"/>
                <w:color w:val="000000" w:themeColor="text1"/>
                <w:sz w:val="22"/>
              </w:rPr>
            </w:pPr>
            <w:r w:rsidRPr="00BE4F25">
              <w:rPr>
                <w:rFonts w:ascii="Century Gothic" w:hAnsi="Century Gothic"/>
                <w:color w:val="000000" w:themeColor="text1"/>
                <w:sz w:val="22"/>
              </w:rPr>
              <w:t>{{skill_1</w:t>
            </w:r>
            <w:proofErr w:type="gramStart"/>
            <w:r w:rsidRPr="00BE4F25">
              <w:rPr>
                <w:rFonts w:ascii="Century Gothic" w:hAnsi="Century Gothic"/>
                <w:color w:val="000000" w:themeColor="text1"/>
                <w:sz w:val="22"/>
              </w:rPr>
              <w:t>}}</w:t>
            </w:r>
            <w:r w:rsidRPr="00BE4F25">
              <w:rPr>
                <w:rFonts w:ascii="Century Gothic" w:hAnsi="Century Gothic"/>
                <w:color w:val="000000" w:themeColor="text1"/>
                <w:sz w:val="22"/>
              </w:rPr>
              <w:t xml:space="preserve">   </w:t>
            </w:r>
            <w:proofErr w:type="gramEnd"/>
            <w:r w:rsidRPr="00BE4F25">
              <w:rPr>
                <w:rFonts w:ascii="Century Gothic" w:hAnsi="Century Gothic"/>
                <w:color w:val="000000" w:themeColor="text1"/>
                <w:sz w:val="22"/>
              </w:rPr>
              <w:t xml:space="preserve">                {{skill_4}}</w:t>
            </w:r>
          </w:p>
          <w:p w14:paraId="659B2068" w14:textId="697ED83E" w:rsidR="00BE4F25" w:rsidRPr="00BE4F25" w:rsidRDefault="00BE4F25" w:rsidP="00BE4F25">
            <w:pPr>
              <w:spacing w:line="360" w:lineRule="auto"/>
              <w:rPr>
                <w:rFonts w:ascii="Century Gothic" w:hAnsi="Century Gothic"/>
                <w:color w:val="000000" w:themeColor="text1"/>
                <w:sz w:val="22"/>
              </w:rPr>
            </w:pPr>
            <w:r w:rsidRPr="00BE4F25">
              <w:rPr>
                <w:rFonts w:ascii="Century Gothic" w:hAnsi="Century Gothic"/>
                <w:color w:val="000000" w:themeColor="text1"/>
                <w:sz w:val="22"/>
              </w:rPr>
              <w:t>{{skill_2</w:t>
            </w:r>
            <w:proofErr w:type="gramStart"/>
            <w:r w:rsidRPr="00BE4F25">
              <w:rPr>
                <w:rFonts w:ascii="Century Gothic" w:hAnsi="Century Gothic"/>
                <w:color w:val="000000" w:themeColor="text1"/>
                <w:sz w:val="22"/>
              </w:rPr>
              <w:t>}}</w:t>
            </w:r>
            <w:r w:rsidRPr="00BE4F25">
              <w:rPr>
                <w:rFonts w:ascii="Century Gothic" w:hAnsi="Century Gothic"/>
                <w:color w:val="000000" w:themeColor="text1"/>
                <w:sz w:val="22"/>
              </w:rPr>
              <w:t xml:space="preserve">   </w:t>
            </w:r>
            <w:proofErr w:type="gramEnd"/>
            <w:r w:rsidRPr="00BE4F25">
              <w:rPr>
                <w:rFonts w:ascii="Century Gothic" w:hAnsi="Century Gothic"/>
                <w:color w:val="000000" w:themeColor="text1"/>
                <w:sz w:val="22"/>
              </w:rPr>
              <w:t xml:space="preserve">                {{skill_5}}</w:t>
            </w:r>
          </w:p>
          <w:p w14:paraId="7B90F330" w14:textId="5B319393" w:rsidR="00BE4F25" w:rsidRPr="00BE4F25" w:rsidRDefault="00BE4F25" w:rsidP="00BE4F25">
            <w:pPr>
              <w:spacing w:line="360" w:lineRule="auto"/>
              <w:rPr>
                <w:rFonts w:ascii="Century Gothic" w:hAnsi="Century Gothic"/>
                <w:color w:val="000000" w:themeColor="text1"/>
                <w:sz w:val="22"/>
              </w:rPr>
            </w:pPr>
            <w:r w:rsidRPr="00BE4F25">
              <w:rPr>
                <w:rFonts w:ascii="Century Gothic" w:hAnsi="Century Gothic"/>
                <w:color w:val="000000" w:themeColor="text1"/>
                <w:sz w:val="22"/>
              </w:rPr>
              <w:t>{{skill_3}}</w:t>
            </w:r>
          </w:p>
        </w:tc>
      </w:tr>
    </w:tbl>
    <w:p w14:paraId="76698EED" w14:textId="77777777" w:rsidR="00CE6104" w:rsidRPr="0006568A" w:rsidRDefault="00CE6104" w:rsidP="007520D7"/>
    <w:sectPr w:rsidR="00CE6104" w:rsidRPr="0006568A" w:rsidSect="002E78C0">
      <w:pgSz w:w="12240" w:h="15840" w:code="1"/>
      <w:pgMar w:top="72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5E785B" w14:textId="77777777" w:rsidR="00BE4F25" w:rsidRDefault="00BE4F25" w:rsidP="0085363C">
      <w:pPr>
        <w:spacing w:line="240" w:lineRule="auto"/>
      </w:pPr>
      <w:r>
        <w:separator/>
      </w:r>
    </w:p>
  </w:endnote>
  <w:endnote w:type="continuationSeparator" w:id="0">
    <w:p w14:paraId="2C9E0EFC" w14:textId="77777777" w:rsidR="00BE4F25" w:rsidRDefault="00BE4F25" w:rsidP="0085363C">
      <w:pPr>
        <w:spacing w:line="240" w:lineRule="auto"/>
      </w:pPr>
      <w:r>
        <w:continuationSeparator/>
      </w:r>
    </w:p>
  </w:endnote>
  <w:endnote w:type="continuationNotice" w:id="1">
    <w:p w14:paraId="2AD9C786" w14:textId="77777777" w:rsidR="00BE4F25" w:rsidRDefault="00BE4F2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18EE620-3D44-4391-89AE-993C1741785E}"/>
    <w:embedBold r:id="rId2" w:fontKey="{1E29D264-5487-458D-8580-2A5800BFB512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A2CD8824-4C55-4A84-988F-C1F324D83C33}"/>
  </w:font>
  <w:font w:name="Avenir Next LT Pro Light">
    <w:charset w:val="00"/>
    <w:family w:val="swiss"/>
    <w:pitch w:val="variable"/>
    <w:sig w:usb0="A00000EF" w:usb1="5000204B" w:usb2="00000000" w:usb3="00000000" w:csb0="00000093" w:csb1="00000000"/>
    <w:embedRegular r:id="rId4" w:fontKey="{84A58B15-74B8-4026-AC10-DEFF367EFD70}"/>
    <w:embedBold r:id="rId5" w:fontKey="{64AF1F6D-5029-40DD-A71F-84DDA48936A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7AA86CF4-9E40-44A6-AF42-7790A2369518}"/>
    <w:embedBold r:id="rId7" w:fontKey="{01A25B66-2965-4773-87E2-EF78A01C7D6C}"/>
    <w:embedItalic r:id="rId8" w:fontKey="{8AD717B7-D933-4C3D-86CB-D29AAE53F7D6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44872EC4-BABC-470A-9412-15D84BB2652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0622C393-9C3E-4675-8B19-1CCC01F87D7C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badi">
    <w:charset w:val="00"/>
    <w:family w:val="swiss"/>
    <w:pitch w:val="variable"/>
    <w:sig w:usb0="80000003" w:usb1="00000000" w:usb2="00000000" w:usb3="00000000" w:csb0="00000001" w:csb1="00000000"/>
    <w:embedBold r:id="rId11" w:fontKey="{B63996EA-F9E7-46B6-AEBA-95CEA9E10467}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  <w:embedBold r:id="rId12" w:fontKey="{E9E84F29-591E-427F-8A6C-49C0CC58C43E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3" w:fontKey="{7D1559F5-EE12-4CD7-A9DD-42333232E01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B4B777" w14:textId="77777777" w:rsidR="00BE4F25" w:rsidRDefault="00BE4F25" w:rsidP="0085363C">
      <w:pPr>
        <w:spacing w:line="240" w:lineRule="auto"/>
      </w:pPr>
      <w:r>
        <w:separator/>
      </w:r>
    </w:p>
  </w:footnote>
  <w:footnote w:type="continuationSeparator" w:id="0">
    <w:p w14:paraId="0FECD9C3" w14:textId="77777777" w:rsidR="00BE4F25" w:rsidRDefault="00BE4F25" w:rsidP="0085363C">
      <w:pPr>
        <w:spacing w:line="240" w:lineRule="auto"/>
      </w:pPr>
      <w:r>
        <w:continuationSeparator/>
      </w:r>
    </w:p>
  </w:footnote>
  <w:footnote w:type="continuationNotice" w:id="1">
    <w:p w14:paraId="766D3342" w14:textId="77777777" w:rsidR="00BE4F25" w:rsidRDefault="00BE4F25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E06395"/>
    <w:multiLevelType w:val="hybridMultilevel"/>
    <w:tmpl w:val="1C4E2AFC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196384173">
    <w:abstractNumId w:val="11"/>
  </w:num>
  <w:num w:numId="2" w16cid:durableId="516044961">
    <w:abstractNumId w:val="7"/>
  </w:num>
  <w:num w:numId="3" w16cid:durableId="1298687014">
    <w:abstractNumId w:val="16"/>
  </w:num>
  <w:num w:numId="4" w16cid:durableId="136068634">
    <w:abstractNumId w:val="12"/>
  </w:num>
  <w:num w:numId="5" w16cid:durableId="801118935">
    <w:abstractNumId w:val="13"/>
  </w:num>
  <w:num w:numId="6" w16cid:durableId="1772164793">
    <w:abstractNumId w:val="20"/>
  </w:num>
  <w:num w:numId="7" w16cid:durableId="970093623">
    <w:abstractNumId w:val="6"/>
  </w:num>
  <w:num w:numId="8" w16cid:durableId="477186799">
    <w:abstractNumId w:val="10"/>
  </w:num>
  <w:num w:numId="9" w16cid:durableId="2050299368">
    <w:abstractNumId w:val="18"/>
  </w:num>
  <w:num w:numId="10" w16cid:durableId="1923443654">
    <w:abstractNumId w:val="1"/>
  </w:num>
  <w:num w:numId="11" w16cid:durableId="1347244459">
    <w:abstractNumId w:val="5"/>
  </w:num>
  <w:num w:numId="12" w16cid:durableId="1147864845">
    <w:abstractNumId w:val="0"/>
  </w:num>
  <w:num w:numId="13" w16cid:durableId="247202323">
    <w:abstractNumId w:val="2"/>
  </w:num>
  <w:num w:numId="14" w16cid:durableId="83112923">
    <w:abstractNumId w:val="9"/>
  </w:num>
  <w:num w:numId="15" w16cid:durableId="589899423">
    <w:abstractNumId w:val="8"/>
  </w:num>
  <w:num w:numId="16" w16cid:durableId="449083483">
    <w:abstractNumId w:val="17"/>
  </w:num>
  <w:num w:numId="17" w16cid:durableId="1658798589">
    <w:abstractNumId w:val="3"/>
  </w:num>
  <w:num w:numId="18" w16cid:durableId="959265371">
    <w:abstractNumId w:val="22"/>
  </w:num>
  <w:num w:numId="19" w16cid:durableId="1943879712">
    <w:abstractNumId w:val="19"/>
  </w:num>
  <w:num w:numId="20" w16cid:durableId="597830867">
    <w:abstractNumId w:val="14"/>
  </w:num>
  <w:num w:numId="21" w16cid:durableId="1733313062">
    <w:abstractNumId w:val="21"/>
  </w:num>
  <w:num w:numId="22" w16cid:durableId="1046565378">
    <w:abstractNumId w:val="4"/>
  </w:num>
  <w:num w:numId="23" w16cid:durableId="599728007">
    <w:abstractNumId w:val="1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4F25"/>
    <w:rsid w:val="0003280C"/>
    <w:rsid w:val="00046661"/>
    <w:rsid w:val="00052382"/>
    <w:rsid w:val="00052646"/>
    <w:rsid w:val="000573A9"/>
    <w:rsid w:val="00063E2C"/>
    <w:rsid w:val="0006568A"/>
    <w:rsid w:val="00076DA3"/>
    <w:rsid w:val="00076F0F"/>
    <w:rsid w:val="00080D55"/>
    <w:rsid w:val="00084253"/>
    <w:rsid w:val="000D1F49"/>
    <w:rsid w:val="000F2E82"/>
    <w:rsid w:val="001177A3"/>
    <w:rsid w:val="00125B8C"/>
    <w:rsid w:val="00162D53"/>
    <w:rsid w:val="001727CA"/>
    <w:rsid w:val="00187D40"/>
    <w:rsid w:val="001B1A04"/>
    <w:rsid w:val="001D4BC4"/>
    <w:rsid w:val="00200FC8"/>
    <w:rsid w:val="00211F82"/>
    <w:rsid w:val="00224BAA"/>
    <w:rsid w:val="00237DEC"/>
    <w:rsid w:val="0024145A"/>
    <w:rsid w:val="00252342"/>
    <w:rsid w:val="00264AF7"/>
    <w:rsid w:val="00281BB5"/>
    <w:rsid w:val="0028346B"/>
    <w:rsid w:val="002951D4"/>
    <w:rsid w:val="002A59A3"/>
    <w:rsid w:val="002A5DC6"/>
    <w:rsid w:val="002B58B7"/>
    <w:rsid w:val="002C56E6"/>
    <w:rsid w:val="002D4ED2"/>
    <w:rsid w:val="002E78C0"/>
    <w:rsid w:val="002F6159"/>
    <w:rsid w:val="00361691"/>
    <w:rsid w:val="00361E11"/>
    <w:rsid w:val="00376B65"/>
    <w:rsid w:val="00392616"/>
    <w:rsid w:val="0039390A"/>
    <w:rsid w:val="00397346"/>
    <w:rsid w:val="003F0847"/>
    <w:rsid w:val="003F4D06"/>
    <w:rsid w:val="0040090B"/>
    <w:rsid w:val="004040A1"/>
    <w:rsid w:val="00406FD0"/>
    <w:rsid w:val="004275F1"/>
    <w:rsid w:val="00461D4A"/>
    <w:rsid w:val="0046302A"/>
    <w:rsid w:val="00476279"/>
    <w:rsid w:val="00487D2D"/>
    <w:rsid w:val="00495BAE"/>
    <w:rsid w:val="004B3BCD"/>
    <w:rsid w:val="004D4190"/>
    <w:rsid w:val="004D5D62"/>
    <w:rsid w:val="005112D0"/>
    <w:rsid w:val="00533BF0"/>
    <w:rsid w:val="00577E06"/>
    <w:rsid w:val="005A3BF7"/>
    <w:rsid w:val="005F0033"/>
    <w:rsid w:val="005F2035"/>
    <w:rsid w:val="005F3D1A"/>
    <w:rsid w:val="005F7990"/>
    <w:rsid w:val="005F7CD0"/>
    <w:rsid w:val="00607599"/>
    <w:rsid w:val="00625C1C"/>
    <w:rsid w:val="00632608"/>
    <w:rsid w:val="0063739C"/>
    <w:rsid w:val="0064068F"/>
    <w:rsid w:val="00641903"/>
    <w:rsid w:val="006518B1"/>
    <w:rsid w:val="006643E9"/>
    <w:rsid w:val="0067761E"/>
    <w:rsid w:val="00683861"/>
    <w:rsid w:val="006B34D0"/>
    <w:rsid w:val="0074424F"/>
    <w:rsid w:val="007520D7"/>
    <w:rsid w:val="00765AB9"/>
    <w:rsid w:val="00770F25"/>
    <w:rsid w:val="007853C8"/>
    <w:rsid w:val="007A35A8"/>
    <w:rsid w:val="007B0A85"/>
    <w:rsid w:val="007C4BAD"/>
    <w:rsid w:val="007C6A52"/>
    <w:rsid w:val="007C71B3"/>
    <w:rsid w:val="007D094B"/>
    <w:rsid w:val="007E55B6"/>
    <w:rsid w:val="008107F8"/>
    <w:rsid w:val="008110A5"/>
    <w:rsid w:val="0082043E"/>
    <w:rsid w:val="0085363C"/>
    <w:rsid w:val="008802A6"/>
    <w:rsid w:val="008954EF"/>
    <w:rsid w:val="008A0979"/>
    <w:rsid w:val="008D0C40"/>
    <w:rsid w:val="008E203A"/>
    <w:rsid w:val="008E2AA0"/>
    <w:rsid w:val="008E78A4"/>
    <w:rsid w:val="0091229C"/>
    <w:rsid w:val="009124A5"/>
    <w:rsid w:val="00940E73"/>
    <w:rsid w:val="0095475A"/>
    <w:rsid w:val="0098597D"/>
    <w:rsid w:val="00985C61"/>
    <w:rsid w:val="009C5E11"/>
    <w:rsid w:val="009D5F80"/>
    <w:rsid w:val="009F619A"/>
    <w:rsid w:val="009F6DDE"/>
    <w:rsid w:val="00A06747"/>
    <w:rsid w:val="00A2266E"/>
    <w:rsid w:val="00A370A8"/>
    <w:rsid w:val="00AB5275"/>
    <w:rsid w:val="00AC7F90"/>
    <w:rsid w:val="00AE2B09"/>
    <w:rsid w:val="00AF056A"/>
    <w:rsid w:val="00B62AB7"/>
    <w:rsid w:val="00B96634"/>
    <w:rsid w:val="00BD4753"/>
    <w:rsid w:val="00BD5CB1"/>
    <w:rsid w:val="00BE08AA"/>
    <w:rsid w:val="00BE4F25"/>
    <w:rsid w:val="00BE62EE"/>
    <w:rsid w:val="00C003BA"/>
    <w:rsid w:val="00C4481A"/>
    <w:rsid w:val="00C46878"/>
    <w:rsid w:val="00C52FB7"/>
    <w:rsid w:val="00C75B47"/>
    <w:rsid w:val="00C8015D"/>
    <w:rsid w:val="00CB4A51"/>
    <w:rsid w:val="00CC242F"/>
    <w:rsid w:val="00CD4532"/>
    <w:rsid w:val="00CD47B0"/>
    <w:rsid w:val="00CE6104"/>
    <w:rsid w:val="00CE73DF"/>
    <w:rsid w:val="00CE7918"/>
    <w:rsid w:val="00CF2171"/>
    <w:rsid w:val="00D16163"/>
    <w:rsid w:val="00D23EFA"/>
    <w:rsid w:val="00D24011"/>
    <w:rsid w:val="00D70523"/>
    <w:rsid w:val="00D821F0"/>
    <w:rsid w:val="00D90814"/>
    <w:rsid w:val="00D943A4"/>
    <w:rsid w:val="00D946AB"/>
    <w:rsid w:val="00DA2E00"/>
    <w:rsid w:val="00DB3FAD"/>
    <w:rsid w:val="00DE161B"/>
    <w:rsid w:val="00DF0AC1"/>
    <w:rsid w:val="00E00971"/>
    <w:rsid w:val="00E011EF"/>
    <w:rsid w:val="00E14D67"/>
    <w:rsid w:val="00E246A5"/>
    <w:rsid w:val="00E60E6F"/>
    <w:rsid w:val="00E61C09"/>
    <w:rsid w:val="00E821D6"/>
    <w:rsid w:val="00E92F21"/>
    <w:rsid w:val="00EB3B58"/>
    <w:rsid w:val="00EC7359"/>
    <w:rsid w:val="00ED5E92"/>
    <w:rsid w:val="00ED71CF"/>
    <w:rsid w:val="00EE3054"/>
    <w:rsid w:val="00EE3EC6"/>
    <w:rsid w:val="00EE6C6F"/>
    <w:rsid w:val="00F00606"/>
    <w:rsid w:val="00F01256"/>
    <w:rsid w:val="00F079F2"/>
    <w:rsid w:val="00F47D02"/>
    <w:rsid w:val="00F53FD4"/>
    <w:rsid w:val="00F636AE"/>
    <w:rsid w:val="00FC589C"/>
    <w:rsid w:val="00FC7475"/>
    <w:rsid w:val="00FD2351"/>
    <w:rsid w:val="00FE78A0"/>
    <w:rsid w:val="08FF358A"/>
    <w:rsid w:val="750B5CDC"/>
    <w:rsid w:val="7B5A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E0FB61"/>
  <w15:chartTrackingRefBased/>
  <w15:docId w15:val="{B4D634B4-62F4-4D9C-B368-D23EEA2A6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72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1D4"/>
    <w:pPr>
      <w:spacing w:after="12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D946AB"/>
    <w:pPr>
      <w:spacing w:after="0" w:line="240" w:lineRule="auto"/>
      <w:outlineLvl w:val="0"/>
    </w:pPr>
    <w:rPr>
      <w:rFonts w:asciiTheme="majorHAnsi" w:hAnsiTheme="majorHAnsi"/>
      <w:b/>
      <w:caps/>
      <w:color w:val="3D7F6F" w:themeColor="accent3"/>
    </w:rPr>
  </w:style>
  <w:style w:type="paragraph" w:styleId="Heading2">
    <w:name w:val="heading 2"/>
    <w:basedOn w:val="Normal"/>
    <w:link w:val="Heading2Char"/>
    <w:uiPriority w:val="1"/>
    <w:qFormat/>
    <w:rsid w:val="00DF0AC1"/>
    <w:pPr>
      <w:keepNext/>
      <w:tabs>
        <w:tab w:val="left" w:pos="720"/>
        <w:tab w:val="left" w:pos="1199"/>
      </w:tabs>
      <w:spacing w:after="0"/>
      <w:outlineLvl w:val="1"/>
    </w:pPr>
    <w:rPr>
      <w:b/>
      <w:bCs/>
      <w:caps/>
      <w:color w:val="000000" w:themeColor="text1"/>
      <w:sz w:val="18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DF0AC1"/>
    <w:pPr>
      <w:keepNext/>
      <w:tabs>
        <w:tab w:val="left" w:pos="900"/>
        <w:tab w:val="left" w:pos="1560"/>
      </w:tabs>
      <w:spacing w:after="200"/>
      <w:outlineLvl w:val="2"/>
    </w:pPr>
    <w:rPr>
      <w:b/>
      <w:bCs/>
      <w:color w:val="2D5F53" w:themeColor="accent3" w:themeShade="BF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 w:val="0"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A495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D946AB"/>
    <w:rPr>
      <w:rFonts w:asciiTheme="majorHAnsi" w:hAnsiTheme="majorHAnsi"/>
      <w:b/>
      <w:caps/>
      <w:color w:val="3D7F6F" w:themeColor="accent3"/>
      <w:sz w:val="20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DF0AC1"/>
    <w:rPr>
      <w:b/>
      <w:bCs/>
      <w:caps/>
      <w:color w:val="000000" w:themeColor="text1"/>
      <w:sz w:val="18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DF0AC1"/>
    <w:rPr>
      <w:b/>
      <w:bCs/>
      <w:color w:val="2D5F53" w:themeColor="accent3" w:themeShade="BF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373545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373545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7E7B99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7E7B99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qFormat/>
    <w:rsid w:val="00D946AB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3D7F6F" w:themeColor="accent3"/>
      <w:sz w:val="144"/>
      <w:szCs w:val="51"/>
    </w:rPr>
  </w:style>
  <w:style w:type="character" w:customStyle="1" w:styleId="TitleChar">
    <w:name w:val="Title Char"/>
    <w:basedOn w:val="DefaultParagraphFont"/>
    <w:link w:val="Title"/>
    <w:rsid w:val="00D946AB"/>
    <w:rPr>
      <w:rFonts w:asciiTheme="majorHAnsi" w:eastAsia="Times New Roman" w:hAnsiTheme="majorHAnsi" w:cs="Georgia"/>
      <w:b/>
      <w:bCs/>
      <w:color w:val="3D7F6F" w:themeColor="accent3"/>
      <w:sz w:val="144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 w:val="0"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A49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9F6715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qFormat/>
    <w:rsid w:val="00632608"/>
  </w:style>
  <w:style w:type="character" w:customStyle="1" w:styleId="BodyTextChar">
    <w:name w:val="Body Text Char"/>
    <w:basedOn w:val="DefaultParagraphFont"/>
    <w:link w:val="BodyText"/>
    <w:uiPriority w:val="1"/>
    <w:semiHidden/>
    <w:rsid w:val="00461D4A"/>
    <w:rPr>
      <w:sz w:val="20"/>
    </w:rPr>
  </w:style>
  <w:style w:type="paragraph" w:customStyle="1" w:styleId="Heading1Alt">
    <w:name w:val="Heading 1 Alt"/>
    <w:basedOn w:val="Normal"/>
    <w:uiPriority w:val="1"/>
    <w:qFormat/>
    <w:rsid w:val="00DE161B"/>
    <w:pPr>
      <w:widowControl w:val="0"/>
      <w:kinsoku w:val="0"/>
      <w:overflowPunct w:val="0"/>
      <w:autoSpaceDE w:val="0"/>
      <w:autoSpaceDN w:val="0"/>
      <w:adjustRightInd w:val="0"/>
      <w:spacing w:before="240" w:line="276" w:lineRule="auto"/>
      <w:outlineLvl w:val="0"/>
    </w:pPr>
    <w:rPr>
      <w:rFonts w:asciiTheme="majorHAnsi" w:eastAsia="Times New Roman" w:hAnsiTheme="majorHAnsi" w:cs="Georgia"/>
      <w:b/>
      <w:bCs/>
      <w:caps/>
      <w:color w:val="000000" w:themeColor="text1"/>
      <w:szCs w:val="24"/>
    </w:rPr>
  </w:style>
  <w:style w:type="paragraph" w:customStyle="1" w:styleId="TableSpace">
    <w:name w:val="Table Space"/>
    <w:basedOn w:val="Normal"/>
    <w:uiPriority w:val="1"/>
    <w:semiHidden/>
    <w:qFormat/>
    <w:rsid w:val="00461D4A"/>
    <w:rPr>
      <w:sz w:val="16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rsid w:val="007853C8"/>
    <w:rPr>
      <w:color w:val="605E5C"/>
      <w:shd w:val="clear" w:color="auto" w:fill="E1DFDD"/>
    </w:rPr>
  </w:style>
  <w:style w:type="table" w:styleId="TableGrid">
    <w:name w:val="Table Grid"/>
    <w:basedOn w:val="TableNormal"/>
    <w:rsid w:val="00D94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agePlaceholder">
    <w:name w:val="Image Placeholder"/>
    <w:basedOn w:val="Normal"/>
    <w:uiPriority w:val="1"/>
    <w:semiHidden/>
    <w:qFormat/>
    <w:rsid w:val="008D0C40"/>
    <w:pPr>
      <w:spacing w:line="240" w:lineRule="auto"/>
    </w:pPr>
    <w:rPr>
      <w:sz w:val="6"/>
    </w:rPr>
  </w:style>
  <w:style w:type="character" w:styleId="UnresolvedMention">
    <w:name w:val="Unresolved Mention"/>
    <w:basedOn w:val="DefaultParagraphFont"/>
    <w:uiPriority w:val="99"/>
    <w:semiHidden/>
    <w:unhideWhenUsed/>
    <w:rsid w:val="00BE4F2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72"/>
    <w:qFormat/>
    <w:rsid w:val="00BE4F25"/>
    <w:pPr>
      <w:spacing w:after="0" w:line="240" w:lineRule="auto"/>
      <w:ind w:left="720"/>
      <w:contextualSpacing/>
    </w:pPr>
    <w:rPr>
      <w:rFonts w:ascii="Cambria" w:eastAsia="MS Mincho" w:hAnsi="Cambria" w:cs="Times New Roman"/>
      <w:sz w:val="24"/>
      <w:szCs w:val="24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www.interestingsite.com" TargetMode="Externa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hairya\AppData\Roaming\Microsoft\Templates\Stylish%20teaching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4B48CAA18124FAE9F5F1E8DBDAF65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56C77B-5D3B-4FDD-975F-D1779FAACCAF}"/>
      </w:docPartPr>
      <w:docPartBody>
        <w:p w:rsidR="0078181D" w:rsidRDefault="0078181D">
          <w:pPr>
            <w:pStyle w:val="F4B48CAA18124FAE9F5F1E8DBDAF6576"/>
          </w:pPr>
          <w:r w:rsidRPr="00D943A4">
            <w:t>ADDRESS</w:t>
          </w:r>
        </w:p>
      </w:docPartBody>
    </w:docPart>
    <w:docPart>
      <w:docPartPr>
        <w:name w:val="9EA563E5CE6B478BAF93BF33D67D94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12F1ED-1AD1-43ED-B65E-2131744A7E36}"/>
      </w:docPartPr>
      <w:docPartBody>
        <w:p w:rsidR="0078181D" w:rsidRDefault="0078181D">
          <w:pPr>
            <w:pStyle w:val="9EA563E5CE6B478BAF93BF33D67D9482"/>
          </w:pPr>
          <w:r w:rsidRPr="00D943A4">
            <w:t>PHONE</w:t>
          </w:r>
        </w:p>
      </w:docPartBody>
    </w:docPart>
    <w:docPart>
      <w:docPartPr>
        <w:name w:val="5F5684A97095477A949AEFBBAE559E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6005A2-4AF1-49D3-AF51-57654EF97748}"/>
      </w:docPartPr>
      <w:docPartBody>
        <w:p w:rsidR="0078181D" w:rsidRDefault="0078181D">
          <w:pPr>
            <w:pStyle w:val="5F5684A97095477A949AEFBBAE559ED3"/>
          </w:pPr>
          <w:r w:rsidRPr="00264AF7">
            <w:t>EMAIL</w:t>
          </w:r>
        </w:p>
      </w:docPartBody>
    </w:docPart>
    <w:docPart>
      <w:docPartPr>
        <w:name w:val="0550B0E22FFD4046A64C9E3C1B9878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641E30-E303-49DC-B55F-C8E1E667A840}"/>
      </w:docPartPr>
      <w:docPartBody>
        <w:p w:rsidR="0078181D" w:rsidRDefault="0078181D">
          <w:pPr>
            <w:pStyle w:val="0550B0E22FFD4046A64C9E3C1B98787A"/>
          </w:pPr>
          <w:r w:rsidRPr="00F079F2">
            <w:t>EXPERIENCE</w:t>
          </w:r>
        </w:p>
      </w:docPartBody>
    </w:docPart>
    <w:docPart>
      <w:docPartPr>
        <w:name w:val="EFA0683C845046BE957196CB3CC12C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CB5CDE-9A27-4DC7-ABED-C9928444B975}"/>
      </w:docPartPr>
      <w:docPartBody>
        <w:p w:rsidR="0078181D" w:rsidRDefault="0078181D">
          <w:pPr>
            <w:pStyle w:val="EFA0683C845046BE957196CB3CC12C53"/>
          </w:pPr>
          <w:r>
            <w:t xml:space="preserve">Jan 20XX </w:t>
          </w:r>
          <w:r w:rsidRPr="00F079F2">
            <w:t xml:space="preserve">– </w:t>
          </w:r>
          <w:r>
            <w:t>Aug 20XX</w:t>
          </w:r>
        </w:p>
      </w:docPartBody>
    </w:docPart>
    <w:docPart>
      <w:docPartPr>
        <w:name w:val="9A8E23C9A1A34E319EE32DC996642E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C9B552-5115-4A6C-BBA7-5688DF27C113}"/>
      </w:docPartPr>
      <w:docPartBody>
        <w:p w:rsidR="0078181D" w:rsidRDefault="0078181D">
          <w:pPr>
            <w:pStyle w:val="9A8E23C9A1A34E319EE32DC996642E83"/>
          </w:pPr>
          <w:r w:rsidRPr="00F079F2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81D"/>
    <w:rsid w:val="00781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5175698D9542E383589C02BBE4C7D2">
    <w:name w:val="CA5175698D9542E383589C02BBE4C7D2"/>
  </w:style>
  <w:style w:type="paragraph" w:customStyle="1" w:styleId="BE8326C90A7C4E01A3B281340F94EF86">
    <w:name w:val="BE8326C90A7C4E01A3B281340F94EF86"/>
  </w:style>
  <w:style w:type="paragraph" w:customStyle="1" w:styleId="9FB5A94194364224B88B371FA09E5773">
    <w:name w:val="9FB5A94194364224B88B371FA09E5773"/>
  </w:style>
  <w:style w:type="paragraph" w:customStyle="1" w:styleId="99E7908A1B364E4D883AAFB413A99E8F">
    <w:name w:val="99E7908A1B364E4D883AAFB413A99E8F"/>
  </w:style>
  <w:style w:type="paragraph" w:customStyle="1" w:styleId="00570DEFE3264706B1106A18CAFEFA8D">
    <w:name w:val="00570DEFE3264706B1106A18CAFEFA8D"/>
  </w:style>
  <w:style w:type="paragraph" w:customStyle="1" w:styleId="F4B48CAA18124FAE9F5F1E8DBDAF6576">
    <w:name w:val="F4B48CAA18124FAE9F5F1E8DBDAF6576"/>
  </w:style>
  <w:style w:type="paragraph" w:customStyle="1" w:styleId="C526132BA96240B2AF1447C7B596C47D">
    <w:name w:val="C526132BA96240B2AF1447C7B596C47D"/>
  </w:style>
  <w:style w:type="paragraph" w:customStyle="1" w:styleId="9EA563E5CE6B478BAF93BF33D67D9482">
    <w:name w:val="9EA563E5CE6B478BAF93BF33D67D9482"/>
  </w:style>
  <w:style w:type="paragraph" w:customStyle="1" w:styleId="0434F5EB30C34A1398C9E6FB8F93E877">
    <w:name w:val="0434F5EB30C34A1398C9E6FB8F93E877"/>
  </w:style>
  <w:style w:type="paragraph" w:customStyle="1" w:styleId="5F5684A97095477A949AEFBBAE559ED3">
    <w:name w:val="5F5684A97095477A949AEFBBAE559ED3"/>
  </w:style>
  <w:style w:type="paragraph" w:customStyle="1" w:styleId="04A73314CA3F4A5E81386F531CA5B7D6">
    <w:name w:val="04A73314CA3F4A5E81386F531CA5B7D6"/>
  </w:style>
  <w:style w:type="paragraph" w:customStyle="1" w:styleId="1699BEBE00594541A5A55B4D0A35FBB3">
    <w:name w:val="1699BEBE00594541A5A55B4D0A35FBB3"/>
  </w:style>
  <w:style w:type="paragraph" w:customStyle="1" w:styleId="D28ACD71042B48088932F550BF89FFA2">
    <w:name w:val="D28ACD71042B48088932F550BF89FFA2"/>
  </w:style>
  <w:style w:type="paragraph" w:customStyle="1" w:styleId="0550B0E22FFD4046A64C9E3C1B98787A">
    <w:name w:val="0550B0E22FFD4046A64C9E3C1B98787A"/>
  </w:style>
  <w:style w:type="paragraph" w:customStyle="1" w:styleId="EFA0683C845046BE957196CB3CC12C53">
    <w:name w:val="EFA0683C845046BE957196CB3CC12C53"/>
  </w:style>
  <w:style w:type="paragraph" w:customStyle="1" w:styleId="4FFFA5006E754254A7F5848CDAC8F394">
    <w:name w:val="4FFFA5006E754254A7F5848CDAC8F394"/>
  </w:style>
  <w:style w:type="paragraph" w:customStyle="1" w:styleId="B8D5F065F0CD4E289A1D070E9B54BE5C">
    <w:name w:val="B8D5F065F0CD4E289A1D070E9B54BE5C"/>
  </w:style>
  <w:style w:type="paragraph" w:customStyle="1" w:styleId="452A2F0D81FA449EAE13B16EEFAF8DD0">
    <w:name w:val="452A2F0D81FA449EAE13B16EEFAF8DD0"/>
  </w:style>
  <w:style w:type="paragraph" w:customStyle="1" w:styleId="9E20682F530240A8AEDEBCBE0A6A78D7">
    <w:name w:val="9E20682F530240A8AEDEBCBE0A6A78D7"/>
  </w:style>
  <w:style w:type="paragraph" w:customStyle="1" w:styleId="006D2F30A75D49A0BA838C537116D231">
    <w:name w:val="006D2F30A75D49A0BA838C537116D231"/>
  </w:style>
  <w:style w:type="paragraph" w:customStyle="1" w:styleId="FF89511EE54F4A168E90B6C76779B32A">
    <w:name w:val="FF89511EE54F4A168E90B6C76779B32A"/>
  </w:style>
  <w:style w:type="paragraph" w:customStyle="1" w:styleId="9A8E23C9A1A34E319EE32DC996642E83">
    <w:name w:val="9A8E23C9A1A34E319EE32DC996642E83"/>
  </w:style>
  <w:style w:type="paragraph" w:customStyle="1" w:styleId="73417FD99DE744E1B09AA034281FE1DB">
    <w:name w:val="73417FD99DE744E1B09AA034281FE1DB"/>
  </w:style>
  <w:style w:type="paragraph" w:customStyle="1" w:styleId="C98E5B9E74024B2A9815F14E7A6B499F">
    <w:name w:val="C98E5B9E74024B2A9815F14E7A6B499F"/>
  </w:style>
  <w:style w:type="paragraph" w:customStyle="1" w:styleId="410CAE9947BE4DC3B3816E9E7C2D1FFE">
    <w:name w:val="410CAE9947BE4DC3B3816E9E7C2D1FFE"/>
  </w:style>
  <w:style w:type="paragraph" w:customStyle="1" w:styleId="A2CEBDC6ABC34C468131D92803558E0C">
    <w:name w:val="A2CEBDC6ABC34C468131D92803558E0C"/>
  </w:style>
  <w:style w:type="paragraph" w:customStyle="1" w:styleId="6A1B1B332C9A42EC91305D7DD71DD655">
    <w:name w:val="6A1B1B332C9A42EC91305D7DD71DD655"/>
  </w:style>
  <w:style w:type="paragraph" w:customStyle="1" w:styleId="EA1700BE09514314B76D3C03C7853DE9">
    <w:name w:val="EA1700BE09514314B76D3C03C7853DE9"/>
  </w:style>
  <w:style w:type="paragraph" w:customStyle="1" w:styleId="AF5AB93D4A5E4E49B6EF444D19DE6B40">
    <w:name w:val="AF5AB93D4A5E4E49B6EF444D19DE6B40"/>
    <w:rsid w:val="0078181D"/>
  </w:style>
  <w:style w:type="paragraph" w:customStyle="1" w:styleId="1D0A36F375AF4E3AA3B52A8A1155D6CE">
    <w:name w:val="1D0A36F375AF4E3AA3B52A8A1155D6CE"/>
    <w:rsid w:val="0078181D"/>
  </w:style>
  <w:style w:type="paragraph" w:customStyle="1" w:styleId="24B7D7DA29BC4160908B90CFD7F0B283">
    <w:name w:val="24B7D7DA29BC4160908B90CFD7F0B283"/>
    <w:rsid w:val="0078181D"/>
  </w:style>
  <w:style w:type="paragraph" w:customStyle="1" w:styleId="C2571C2AA1AB4E6393F70975A1243C7E">
    <w:name w:val="C2571C2AA1AB4E6393F70975A1243C7E"/>
    <w:rsid w:val="0078181D"/>
  </w:style>
  <w:style w:type="paragraph" w:customStyle="1" w:styleId="4C17F0BA03284044B9B142E67740EF60">
    <w:name w:val="4C17F0BA03284044B9B142E67740EF60"/>
    <w:rsid w:val="0078181D"/>
  </w:style>
  <w:style w:type="paragraph" w:customStyle="1" w:styleId="01A5BF5167354AE9901986CEA9B24DB6">
    <w:name w:val="01A5BF5167354AE9901986CEA9B24DB6"/>
    <w:rsid w:val="0078181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9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3D7F6F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70">
      <a:majorFont>
        <a:latin typeface="Georgia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7" ma:contentTypeDescription="Create a new document." ma:contentTypeScope="" ma:versionID="c6f9a84f66a9c8b9a21755b9ffafb945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27df39e3e7036dff54f89ddd5805ce72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13AD45-A11F-4E79-824C-F6D903522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5F2DBD6-C48C-4F7C-A8AC-84366836AC7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C15FE1E0-E864-47CE-916E-856CAF3506C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D58C39F-64D0-492E-AB9E-7E68312A6B0E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Stylish teaching resume</Template>
  <TotalTime>0</TotalTime>
  <Pages>1</Pages>
  <Words>128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Dhairya</dc:creator>
  <cp:keywords/>
  <dc:description/>
  <cp:lastModifiedBy>Dhairya Patel</cp:lastModifiedBy>
  <cp:revision>2</cp:revision>
  <dcterms:created xsi:type="dcterms:W3CDTF">2023-11-25T13:41:00Z</dcterms:created>
  <dcterms:modified xsi:type="dcterms:W3CDTF">2023-11-25T13:41:00Z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